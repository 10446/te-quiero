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RPr="00E60BA0" w14:paraId="5DA14C08" w14:textId="77777777" w:rsidTr="00E60BA0">
        <w:trPr>
          <w:trHeight w:val="2829"/>
          <w:jc w:val="center"/>
        </w:trPr>
        <w:tc>
          <w:tcPr>
            <w:tcW w:w="12960" w:type="dxa"/>
            <w:gridSpan w:val="5"/>
            <w:vAlign w:val="bottom"/>
          </w:tcPr>
          <w:p w14:paraId="4B46290A" w14:textId="6747654A" w:rsidR="00AA0737" w:rsidRPr="00E60BA0" w:rsidRDefault="008C616B" w:rsidP="00AA0737">
            <w:pPr>
              <w:pStyle w:val="Ttulo"/>
            </w:pPr>
            <w:r w:rsidRPr="000C5A79">
              <w:rPr>
                <w:sz w:val="72"/>
                <w:szCs w:val="72"/>
              </w:rPr>
              <w:t>RECIEN ENAMORA</w:t>
            </w:r>
            <w:r w:rsidR="00156B48">
              <w:rPr>
                <w:sz w:val="72"/>
                <w:szCs w:val="72"/>
              </w:rPr>
              <w:t>DA</w:t>
            </w:r>
            <w:r w:rsidRPr="000C5A79">
              <w:rPr>
                <w:sz w:val="72"/>
                <w:szCs w:val="72"/>
              </w:rPr>
              <w:t>S</w:t>
            </w:r>
          </w:p>
        </w:tc>
      </w:tr>
      <w:tr w:rsidR="00AA0737" w:rsidRPr="00E60BA0" w14:paraId="559DCD16" w14:textId="77777777" w:rsidTr="00AA0737">
        <w:trPr>
          <w:jc w:val="center"/>
        </w:trPr>
        <w:tc>
          <w:tcPr>
            <w:tcW w:w="12960" w:type="dxa"/>
            <w:gridSpan w:val="5"/>
          </w:tcPr>
          <w:p w14:paraId="0FEEC239" w14:textId="6D3AD7C2" w:rsidR="00AA0737" w:rsidRPr="00E60BA0" w:rsidRDefault="00AA0737" w:rsidP="000C5A79">
            <w:pPr>
              <w:pStyle w:val="Subttulo"/>
              <w:jc w:val="both"/>
            </w:pPr>
          </w:p>
        </w:tc>
      </w:tr>
      <w:tr w:rsidR="00AA0737" w:rsidRPr="00E60BA0" w14:paraId="04734446" w14:textId="77777777" w:rsidTr="00AA0737">
        <w:trPr>
          <w:jc w:val="center"/>
        </w:trPr>
        <w:sdt>
          <w:sdtPr>
            <w:id w:val="-1511144004"/>
            <w:placeholder>
              <w:docPart w:val="90C4B64C203443998758C66BAA4D5DF0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14:paraId="21D1B0AB" w14:textId="77777777" w:rsidR="00AA0737" w:rsidRPr="00E60BA0" w:rsidRDefault="00A410FF" w:rsidP="00AA0737">
                <w:r w:rsidRPr="00E60BA0">
                  <w:rPr>
                    <w:lang w:bidi="es-ES"/>
                  </w:rPr>
                  <w:t>otorgado a</w:t>
                </w:r>
              </w:p>
            </w:tc>
          </w:sdtContent>
        </w:sdt>
      </w:tr>
      <w:tr w:rsidR="00AA0737" w:rsidRPr="00E60BA0" w14:paraId="39DD4E05" w14:textId="77777777" w:rsidTr="00AA0737">
        <w:trPr>
          <w:jc w:val="center"/>
        </w:trPr>
        <w:tc>
          <w:tcPr>
            <w:tcW w:w="12960" w:type="dxa"/>
            <w:gridSpan w:val="5"/>
          </w:tcPr>
          <w:p w14:paraId="3B6AFA16" w14:textId="289D0C7D" w:rsidR="00AA0737" w:rsidRPr="000C5A79" w:rsidRDefault="008325D4" w:rsidP="00AA0737">
            <w:pPr>
              <w:pStyle w:val="Nombre"/>
              <w:rPr>
                <w:sz w:val="44"/>
                <w:szCs w:val="66"/>
              </w:rPr>
            </w:pPr>
            <w:r w:rsidRPr="000C5A79">
              <w:rPr>
                <w:sz w:val="44"/>
                <w:szCs w:val="66"/>
              </w:rPr>
              <w:t>[</w:t>
            </w:r>
            <w:r w:rsidR="00156B48">
              <w:rPr>
                <w:sz w:val="44"/>
                <w:szCs w:val="66"/>
              </w:rPr>
              <w:t>KATHERIM VIVIESCAS</w:t>
            </w:r>
            <w:r w:rsidRPr="000C5A79">
              <w:rPr>
                <w:sz w:val="44"/>
                <w:szCs w:val="66"/>
              </w:rPr>
              <w:t>]</w:t>
            </w:r>
          </w:p>
          <w:p w14:paraId="550EF517" w14:textId="01611C9D" w:rsidR="000C5A79" w:rsidRPr="00E60BA0" w:rsidRDefault="000C5A79" w:rsidP="00AA0737">
            <w:pPr>
              <w:pStyle w:val="Nombre"/>
            </w:pPr>
            <w:r w:rsidRPr="000C5A79">
              <w:rPr>
                <w:sz w:val="44"/>
                <w:szCs w:val="66"/>
              </w:rPr>
              <w:t>[</w:t>
            </w:r>
            <w:r w:rsidR="00156B48">
              <w:rPr>
                <w:sz w:val="44"/>
                <w:szCs w:val="66"/>
              </w:rPr>
              <w:t>PROFESORA: SARA POLO</w:t>
            </w:r>
            <w:r w:rsidRPr="000C5A79">
              <w:rPr>
                <w:sz w:val="44"/>
                <w:szCs w:val="66"/>
              </w:rPr>
              <w:t>]</w:t>
            </w:r>
          </w:p>
        </w:tc>
      </w:tr>
      <w:tr w:rsidR="00AA0737" w:rsidRPr="00E60BA0" w14:paraId="784C3FCE" w14:textId="77777777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14:paraId="75E89FED" w14:textId="57756300" w:rsidR="00AA0737" w:rsidRPr="00E60BA0" w:rsidRDefault="000C5A79" w:rsidP="000C5A79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5984A68" wp14:editId="410A2E2D">
                  <wp:simplePos x="0" y="0"/>
                  <wp:positionH relativeFrom="column">
                    <wp:posOffset>1314450</wp:posOffset>
                  </wp:positionH>
                  <wp:positionV relativeFrom="paragraph">
                    <wp:posOffset>205105</wp:posOffset>
                  </wp:positionV>
                  <wp:extent cx="1857375" cy="1167765"/>
                  <wp:effectExtent l="0" t="0" r="0" b="0"/>
                  <wp:wrapNone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95332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116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A067C" w:rsidRPr="00E60BA0" w14:paraId="07219999" w14:textId="77777777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14:paraId="2038B3A7" w14:textId="53C5ED44" w:rsidR="008A067C" w:rsidRPr="00E60BA0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14:paraId="3A50E436" w14:textId="60686245" w:rsidR="008A067C" w:rsidRPr="00E60BA0" w:rsidRDefault="00570617" w:rsidP="00EB0EB1">
            <w:r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[</w:t>
            </w:r>
            <w:r w:rsidR="00156B48"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 xml:space="preserve">sara </w:t>
            </w:r>
            <w:proofErr w:type="gramStart"/>
            <w:r w:rsidR="00156B48"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 xml:space="preserve">polo </w:t>
            </w:r>
            <w:r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]</w:t>
            </w:r>
            <w:proofErr w:type="gramEnd"/>
          </w:p>
        </w:tc>
        <w:tc>
          <w:tcPr>
            <w:tcW w:w="1260" w:type="dxa"/>
          </w:tcPr>
          <w:p w14:paraId="4C4FBD97" w14:textId="77777777" w:rsidR="008A067C" w:rsidRPr="00E60BA0" w:rsidRDefault="008A067C" w:rsidP="00AA0737"/>
        </w:tc>
        <w:tc>
          <w:tcPr>
            <w:tcW w:w="3330" w:type="dxa"/>
            <w:vAlign w:val="bottom"/>
          </w:tcPr>
          <w:p w14:paraId="2A2918C2" w14:textId="2B5B876A" w:rsidR="008A067C" w:rsidRPr="00E60BA0" w:rsidRDefault="00156B48" w:rsidP="000969CA">
            <w:r>
              <w:t>hoy</w:t>
            </w:r>
          </w:p>
        </w:tc>
        <w:tc>
          <w:tcPr>
            <w:tcW w:w="2250" w:type="dxa"/>
            <w:vAlign w:val="bottom"/>
          </w:tcPr>
          <w:p w14:paraId="05A78839" w14:textId="77777777" w:rsidR="008A067C" w:rsidRPr="00E60BA0" w:rsidRDefault="008A067C" w:rsidP="00AA0737">
            <w:pPr>
              <w:jc w:val="left"/>
            </w:pPr>
          </w:p>
        </w:tc>
      </w:tr>
      <w:tr w:rsidR="008A067C" w:rsidRPr="00E60BA0" w14:paraId="39EF58E3" w14:textId="77777777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14:paraId="2F0E4079" w14:textId="244D242A" w:rsidR="008A067C" w:rsidRPr="00E60BA0" w:rsidRDefault="008A067C" w:rsidP="008A067C"/>
        </w:tc>
        <w:tc>
          <w:tcPr>
            <w:tcW w:w="5310" w:type="dxa"/>
            <w:vAlign w:val="center"/>
          </w:tcPr>
          <w:p w14:paraId="50CC3D25" w14:textId="01E7ABBE" w:rsidR="008A067C" w:rsidRPr="00E60BA0" w:rsidRDefault="003B479C" w:rsidP="008A067C">
            <w:r>
              <w:t>Firma de</w:t>
            </w:r>
            <w:r w:rsidR="00A7515B">
              <w:t xml:space="preserve"> </w:t>
            </w:r>
            <w:proofErr w:type="gramStart"/>
            <w:r w:rsidR="00A7515B">
              <w:t>los novi</w:t>
            </w:r>
            <w:r w:rsidR="00156B48">
              <w:t>a</w:t>
            </w:r>
            <w:r w:rsidR="00A7515B">
              <w:t>s</w:t>
            </w:r>
            <w:proofErr w:type="gramEnd"/>
          </w:p>
        </w:tc>
        <w:tc>
          <w:tcPr>
            <w:tcW w:w="1260" w:type="dxa"/>
            <w:vAlign w:val="center"/>
          </w:tcPr>
          <w:p w14:paraId="46529074" w14:textId="77777777" w:rsidR="008A067C" w:rsidRPr="00E60BA0" w:rsidRDefault="008A067C" w:rsidP="008A067C"/>
        </w:tc>
        <w:sdt>
          <w:sdtPr>
            <w:id w:val="1936019596"/>
            <w:placeholder>
              <w:docPart w:val="49A4A3079C0E4237925D383ADE2F7018"/>
            </w:placeholder>
            <w:temporary/>
            <w:showingPlcHdr/>
            <w15:appearance w15:val="hidden"/>
          </w:sdtPr>
          <w:sdtEndPr/>
          <w:sdtContent>
            <w:tc>
              <w:tcPr>
                <w:tcW w:w="3330" w:type="dxa"/>
                <w:vAlign w:val="center"/>
              </w:tcPr>
              <w:p w14:paraId="687C8E13" w14:textId="77777777" w:rsidR="008A067C" w:rsidRPr="00E60BA0" w:rsidRDefault="008A067C" w:rsidP="008A067C">
                <w:r w:rsidRPr="00E60BA0">
                  <w:rPr>
                    <w:lang w:bidi="es-ES"/>
                  </w:rPr>
                  <w:t>Fecha</w:t>
                </w:r>
              </w:p>
            </w:tc>
          </w:sdtContent>
        </w:sdt>
        <w:tc>
          <w:tcPr>
            <w:tcW w:w="2250" w:type="dxa"/>
            <w:vAlign w:val="center"/>
          </w:tcPr>
          <w:p w14:paraId="0D636A3D" w14:textId="77777777" w:rsidR="008A067C" w:rsidRPr="00E60BA0" w:rsidRDefault="008A067C" w:rsidP="008A067C">
            <w:bookmarkStart w:id="0" w:name="_GoBack"/>
            <w:bookmarkEnd w:id="0"/>
          </w:p>
        </w:tc>
      </w:tr>
    </w:tbl>
    <w:p w14:paraId="2E31D52E" w14:textId="77777777" w:rsidR="00A410FF" w:rsidRPr="00E60BA0" w:rsidRDefault="00A410FF" w:rsidP="00AA0737">
      <w:pPr>
        <w:pStyle w:val="Textoindependiente"/>
      </w:pPr>
    </w:p>
    <w:sectPr w:rsidR="00A410FF" w:rsidRPr="00E60BA0" w:rsidSect="00E60BA0">
      <w:headerReference w:type="default" r:id="rId10"/>
      <w:type w:val="continuous"/>
      <w:pgSz w:w="16838" w:h="11906" w:orient="landscape" w:code="9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35A578" w14:textId="77777777" w:rsidR="001E5795" w:rsidRDefault="001E5795" w:rsidP="003F140B">
      <w:r>
        <w:separator/>
      </w:r>
    </w:p>
  </w:endnote>
  <w:endnote w:type="continuationSeparator" w:id="0">
    <w:p w14:paraId="166A621D" w14:textId="77777777" w:rsidR="001E5795" w:rsidRDefault="001E5795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3C5539" w14:textId="77777777" w:rsidR="001E5795" w:rsidRDefault="001E5795" w:rsidP="003F140B">
      <w:r>
        <w:separator/>
      </w:r>
    </w:p>
  </w:footnote>
  <w:footnote w:type="continuationSeparator" w:id="0">
    <w:p w14:paraId="15FED322" w14:textId="77777777" w:rsidR="001E5795" w:rsidRDefault="001E5795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B0148" w14:textId="77777777" w:rsidR="00657B53" w:rsidRPr="00E60BA0" w:rsidRDefault="008A067C" w:rsidP="003F140B">
    <w:pPr>
      <w:pStyle w:val="Encabezado"/>
    </w:pPr>
    <w:r w:rsidRPr="00E60BA0">
      <w:rPr>
        <w:noProof/>
        <w:lang w:bidi="es-ES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A839111" wp14:editId="6460FBEF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Grupo 18" descr="Formas de esquina y marco del diseño de fo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orma lib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orma lib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orma lib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orma lib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b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b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b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a lib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b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b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orma lib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a lib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orma lib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orma lib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orma libre 41"/>
                        <wps:cNvSpPr>
                          <a:spLocks/>
                        </wps:cNvSpPr>
                        <wps:spPr bwMode="auto">
                          <a:xfrm>
                            <a:off x="5364" y="6900"/>
                            <a:ext cx="504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orma libre 42"/>
                        <wps:cNvSpPr>
                          <a:spLocks/>
                        </wps:cNvSpPr>
                        <wps:spPr bwMode="auto">
                          <a:xfrm>
                            <a:off x="2220" y="1017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orma libre 43"/>
                        <wps:cNvSpPr>
                          <a:spLocks/>
                        </wps:cNvSpPr>
                        <wps:spPr bwMode="auto">
                          <a:xfrm>
                            <a:off x="8817" y="1017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 xmlns:w16sdtdh="http://schemas.microsoft.com/office/word/2020/wordml/sdtdatahash">
          <w:pict>
            <v:group w14:anchorId="2B7E986A" id="Grupo 18" o:spid="_x0000_s1026" alt="Formas de esquina y marco del diseño de fondo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orma lib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b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b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b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b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b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b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b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b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b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b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b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b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b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bre 41" o:spid="_x0000_s1042" style="position:absolute;left:5364;top:6900;width:504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5041,0" o:connectangles="0,0"/>
                </v:shape>
                <v:shape id="Forma libre 42" o:spid="_x0000_s1043" style="position:absolute;left:2220;top:1017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bre 43" o:spid="_x0000_s1044" style="position:absolute;left:8817;top:1017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 w:rsidRPr="00E60BA0">
      <w:rPr>
        <w:noProof/>
        <w:lang w:bidi="es-ES"/>
      </w:rPr>
      <w:drawing>
        <wp:anchor distT="0" distB="0" distL="114300" distR="114300" simplePos="0" relativeHeight="251656191" behindDoc="1" locked="0" layoutInCell="1" allowOverlap="1" wp14:anchorId="77ADF9F4" wp14:editId="685B08B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1" name="Imagen 21" descr="Imagen de fondo. Líneas. Opac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CE4524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D544582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54C9D8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4C224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4F8D6DC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2C79C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5B8B7E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B9EE7C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0E0C79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0AC166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2744F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612353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5BC278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1"/>
  </w:num>
  <w:num w:numId="2">
    <w:abstractNumId w:val="10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FFB"/>
    <w:rsid w:val="00003AE1"/>
    <w:rsid w:val="0006192F"/>
    <w:rsid w:val="00081DE1"/>
    <w:rsid w:val="00082AF7"/>
    <w:rsid w:val="000969CA"/>
    <w:rsid w:val="000C5A79"/>
    <w:rsid w:val="000D4232"/>
    <w:rsid w:val="00105822"/>
    <w:rsid w:val="00156B48"/>
    <w:rsid w:val="0016483A"/>
    <w:rsid w:val="001B24AF"/>
    <w:rsid w:val="001E5795"/>
    <w:rsid w:val="00276F7D"/>
    <w:rsid w:val="00291904"/>
    <w:rsid w:val="0029459E"/>
    <w:rsid w:val="002F676A"/>
    <w:rsid w:val="00317036"/>
    <w:rsid w:val="003B479C"/>
    <w:rsid w:val="003F140B"/>
    <w:rsid w:val="00455D3B"/>
    <w:rsid w:val="0048574A"/>
    <w:rsid w:val="004B2BE0"/>
    <w:rsid w:val="004E338A"/>
    <w:rsid w:val="0050334E"/>
    <w:rsid w:val="00546B4B"/>
    <w:rsid w:val="00570617"/>
    <w:rsid w:val="006020E3"/>
    <w:rsid w:val="00607ED4"/>
    <w:rsid w:val="00657B53"/>
    <w:rsid w:val="0069082D"/>
    <w:rsid w:val="006B72BC"/>
    <w:rsid w:val="006F398B"/>
    <w:rsid w:val="0081636F"/>
    <w:rsid w:val="008163FF"/>
    <w:rsid w:val="008325D4"/>
    <w:rsid w:val="00877599"/>
    <w:rsid w:val="008A067C"/>
    <w:rsid w:val="008C0971"/>
    <w:rsid w:val="008C616B"/>
    <w:rsid w:val="009140BE"/>
    <w:rsid w:val="009E0DBA"/>
    <w:rsid w:val="00A1495F"/>
    <w:rsid w:val="00A410FF"/>
    <w:rsid w:val="00A47863"/>
    <w:rsid w:val="00A5104C"/>
    <w:rsid w:val="00A7515B"/>
    <w:rsid w:val="00AA0737"/>
    <w:rsid w:val="00AB489F"/>
    <w:rsid w:val="00AD4B3C"/>
    <w:rsid w:val="00B23A31"/>
    <w:rsid w:val="00BC2478"/>
    <w:rsid w:val="00C00949"/>
    <w:rsid w:val="00CB0FFB"/>
    <w:rsid w:val="00CC06F7"/>
    <w:rsid w:val="00D81842"/>
    <w:rsid w:val="00DA11A9"/>
    <w:rsid w:val="00E25F90"/>
    <w:rsid w:val="00E31E21"/>
    <w:rsid w:val="00E60BA0"/>
    <w:rsid w:val="00E932A9"/>
    <w:rsid w:val="00EB0EB1"/>
    <w:rsid w:val="00ED586A"/>
    <w:rsid w:val="00EF16E7"/>
    <w:rsid w:val="00F039ED"/>
    <w:rsid w:val="00F27D4F"/>
    <w:rsid w:val="00F35951"/>
    <w:rsid w:val="00F84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B3B33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1">
    <w:name w:val="heading 1"/>
    <w:basedOn w:val="Normal"/>
    <w:next w:val="Normal"/>
    <w:link w:val="Ttulo1Car"/>
    <w:uiPriority w:val="9"/>
    <w:rsid w:val="006F398B"/>
    <w:pPr>
      <w:keepNext/>
      <w:keepLines/>
      <w:spacing w:before="240"/>
      <w:outlineLvl w:val="0"/>
    </w:pPr>
    <w:rPr>
      <w:rFonts w:eastAsiaTheme="majorEastAsia" w:cstheme="majorBidi"/>
      <w:color w:val="202A6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398B"/>
    <w:pPr>
      <w:keepNext/>
      <w:keepLines/>
      <w:spacing w:before="40"/>
      <w:outlineLvl w:val="1"/>
    </w:pPr>
    <w:rPr>
      <w:rFonts w:eastAsiaTheme="majorEastAsia" w:cstheme="majorBidi"/>
      <w:color w:val="202A6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398B"/>
    <w:pPr>
      <w:keepNext/>
      <w:keepLines/>
      <w:spacing w:before="40"/>
      <w:outlineLvl w:val="2"/>
    </w:pPr>
    <w:rPr>
      <w:rFonts w:eastAsiaTheme="majorEastAsia" w:cstheme="majorBidi"/>
      <w:color w:val="151C47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398B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202A6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398B"/>
    <w:pPr>
      <w:keepNext/>
      <w:keepLines/>
      <w:spacing w:before="40"/>
      <w:outlineLvl w:val="4"/>
    </w:pPr>
    <w:rPr>
      <w:rFonts w:eastAsiaTheme="majorEastAsia" w:cstheme="majorBidi"/>
      <w:color w:val="202A6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398B"/>
    <w:pPr>
      <w:keepNext/>
      <w:keepLines/>
      <w:spacing w:before="40"/>
      <w:outlineLvl w:val="5"/>
    </w:pPr>
    <w:rPr>
      <w:rFonts w:eastAsiaTheme="majorEastAsia" w:cstheme="majorBidi"/>
      <w:color w:val="151C4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398B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151C47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398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398B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6F398B"/>
    <w:rPr>
      <w:i w:val="0"/>
      <w:iCs w:val="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paragraph" w:styleId="Prrafodelista">
    <w:name w:val="List Paragraph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customStyle="1" w:styleId="Tabladeprrafo">
    <w:name w:val="Tabla de párrafo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Piedepgina">
    <w:name w:val="footer"/>
    <w:basedOn w:val="Normal"/>
    <w:link w:val="Piedepgina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">
    <w:name w:val="Title"/>
    <w:basedOn w:val="Textoindependiente"/>
    <w:next w:val="Normal"/>
    <w:link w:val="TtuloCar"/>
    <w:uiPriority w:val="10"/>
    <w:qFormat/>
    <w:rsid w:val="006F398B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TtuloCar">
    <w:name w:val="Título Car"/>
    <w:basedOn w:val="Fuentedeprrafopredeter"/>
    <w:link w:val="Ttulo"/>
    <w:uiPriority w:val="10"/>
    <w:rsid w:val="006F398B"/>
    <w:rPr>
      <w:rFonts w:ascii="Century Schoolbook" w:hAnsi="Century Schoolbook" w:cs="Georgia"/>
      <w:i/>
      <w:color w:val="2B3990" w:themeColor="accent1"/>
      <w:sz w:val="116"/>
      <w:szCs w:val="116"/>
    </w:rPr>
  </w:style>
  <w:style w:type="paragraph" w:styleId="Subttulo">
    <w:name w:val="Subtitle"/>
    <w:basedOn w:val="Textoindependiente"/>
    <w:next w:val="Normal"/>
    <w:link w:val="SubttuloCar"/>
    <w:uiPriority w:val="11"/>
    <w:qFormat/>
    <w:rsid w:val="006F398B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ttuloCar">
    <w:name w:val="Subtítulo Car"/>
    <w:basedOn w:val="Fuentedeprrafopredeter"/>
    <w:link w:val="Subttulo"/>
    <w:uiPriority w:val="11"/>
    <w:rsid w:val="006F398B"/>
    <w:rPr>
      <w:rFonts w:ascii="Century Schoolbook" w:hAnsi="Century Schoolbook" w:cs="Georgia"/>
      <w:i/>
      <w:caps/>
      <w:color w:val="2B3990" w:themeColor="accent1"/>
      <w:sz w:val="58"/>
      <w:szCs w:val="58"/>
    </w:rPr>
  </w:style>
  <w:style w:type="paragraph" w:customStyle="1" w:styleId="Nombre">
    <w:name w:val="Nombre"/>
    <w:basedOn w:val="Textoindependiente"/>
    <w:uiPriority w:val="1"/>
    <w:qFormat/>
    <w:rsid w:val="006F398B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Tablaconcuadrcula">
    <w:name w:val="Table Grid"/>
    <w:basedOn w:val="Tablanormal"/>
    <w:uiPriority w:val="39"/>
    <w:rsid w:val="006F3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6F398B"/>
    <w:rPr>
      <w:rFonts w:ascii="Century Schoolbook" w:hAnsi="Century Schoolbook"/>
      <w:color w:val="808080"/>
    </w:rPr>
  </w:style>
  <w:style w:type="character" w:styleId="Mencionar">
    <w:name w:val="Mention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6F398B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6F398B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6F398B"/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DefinicinHTML">
    <w:name w:val="HTML Definition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6F398B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character" w:styleId="TecladoHTML">
    <w:name w:val="HTML Keyboard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6F398B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6F398B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6F398B"/>
    <w:pPr>
      <w:spacing w:after="100"/>
      <w:ind w:left="56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6F398B"/>
    <w:pPr>
      <w:spacing w:after="100"/>
      <w:ind w:left="84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6F398B"/>
    <w:pPr>
      <w:spacing w:after="100"/>
      <w:ind w:left="112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6F398B"/>
    <w:pPr>
      <w:spacing w:after="100"/>
      <w:ind w:left="14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6F398B"/>
    <w:pPr>
      <w:spacing w:after="100"/>
      <w:ind w:left="168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6F398B"/>
    <w:pPr>
      <w:spacing w:after="100"/>
      <w:ind w:left="196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6F398B"/>
    <w:pPr>
      <w:spacing w:after="100"/>
      <w:ind w:left="2240"/>
    </w:pPr>
  </w:style>
  <w:style w:type="character" w:customStyle="1" w:styleId="Ttulo1Car">
    <w:name w:val="Título 1 Car"/>
    <w:basedOn w:val="Fuentedeprrafopredeter"/>
    <w:link w:val="Ttulo1"/>
    <w:uiPriority w:val="9"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398B"/>
    <w:pPr>
      <w:outlineLvl w:val="9"/>
    </w:pPr>
  </w:style>
  <w:style w:type="character" w:styleId="Referenciasutil">
    <w:name w:val="Subtle Reference"/>
    <w:basedOn w:val="Fuentedeprrafopredeter"/>
    <w:uiPriority w:val="31"/>
    <w:semiHidden/>
    <w:rsid w:val="006F398B"/>
    <w:rPr>
      <w:rFonts w:ascii="Century Schoolbook" w:hAnsi="Century Schoolbook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6F398B"/>
    <w:rPr>
      <w:rFonts w:ascii="Century Schoolbook" w:hAnsi="Century Schoolbook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6F398B"/>
  </w:style>
  <w:style w:type="character" w:styleId="Ttulodellibro">
    <w:name w:val="Book Title"/>
    <w:basedOn w:val="Fuentedeprrafopredeter"/>
    <w:uiPriority w:val="33"/>
    <w:semiHidden/>
    <w:rsid w:val="006F398B"/>
    <w:rPr>
      <w:rFonts w:ascii="Century Schoolbook" w:hAnsi="Century Schoolbook"/>
      <w:b/>
      <w:bCs/>
      <w:i/>
      <w:iCs/>
      <w:spacing w:val="5"/>
    </w:rPr>
  </w:style>
  <w:style w:type="character" w:styleId="Hashtag">
    <w:name w:val="Hashtag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6F398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6F398B"/>
    <w:rPr>
      <w:rFonts w:ascii="Century Schoolbook" w:eastAsiaTheme="majorEastAsia" w:hAnsi="Century Schoolbook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F398B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F398B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F398B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F398B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F398B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6F398B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6F398B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6F398B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6F398B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6F398B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6F398B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6F398B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6F398B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6F398B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6F398B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6F398B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6F398B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6F398B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6F398B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6F398B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6F398B"/>
  </w:style>
  <w:style w:type="paragraph" w:styleId="Textomacro">
    <w:name w:val="macro"/>
    <w:link w:val="TextomacroCar"/>
    <w:uiPriority w:val="99"/>
    <w:semiHidden/>
    <w:unhideWhenUsed/>
    <w:rsid w:val="006F398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2B3990" w:themeColor="accent1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Remitedesobre">
    <w:name w:val="envelope return"/>
    <w:basedOn w:val="Normal"/>
    <w:uiPriority w:val="99"/>
    <w:semiHidden/>
    <w:unhideWhenUsed/>
    <w:rsid w:val="006F398B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F398B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6F398B"/>
    <w:pPr>
      <w:ind w:left="280" w:hanging="28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6F398B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6F398B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6F398B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nfasis">
    <w:name w:val="Emphasis"/>
    <w:basedOn w:val="Fuentedeprrafopredeter"/>
    <w:uiPriority w:val="20"/>
    <w:semiHidden/>
    <w:rsid w:val="006F398B"/>
    <w:rPr>
      <w:rFonts w:ascii="Century Schoolbook" w:hAnsi="Century Schoolbook"/>
      <w:i/>
      <w:iCs/>
    </w:rPr>
  </w:style>
  <w:style w:type="table" w:styleId="Listavistosa">
    <w:name w:val="Colorful List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F398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F398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F398B"/>
    <w:rPr>
      <w:rFonts w:ascii="Century Schoolbook" w:hAnsi="Century Schoolbook" w:cs="Georgia"/>
      <w:b/>
      <w:bCs/>
      <w:i/>
      <w:iCs/>
      <w:color w:val="2B3990" w:themeColor="accent1"/>
    </w:rPr>
  </w:style>
  <w:style w:type="character" w:styleId="Refdecomentario">
    <w:name w:val="annotation reference"/>
    <w:basedOn w:val="Fuentedeprrafopredeter"/>
    <w:uiPriority w:val="99"/>
    <w:semiHidden/>
    <w:unhideWhenUsed/>
    <w:rsid w:val="006F398B"/>
    <w:rPr>
      <w:rFonts w:ascii="Century Schoolbook" w:hAnsi="Century Schoolbook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6F398B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6F398B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398B"/>
    <w:rPr>
      <w:rFonts w:ascii="Century Schoolbook" w:eastAsiaTheme="majorEastAsia" w:hAnsi="Century Schoolbook" w:cstheme="majorBidi"/>
      <w:color w:val="202A6B" w:themeColor="accent1" w:themeShade="BF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8"/>
      <w:szCs w:val="28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398B"/>
    <w:rPr>
      <w:rFonts w:ascii="Century Schoolbook" w:eastAsiaTheme="majorEastAsia" w:hAnsi="Century Schoolbook" w:cstheme="majorBidi"/>
      <w:color w:val="151C47" w:themeColor="accent1" w:themeShade="7F"/>
      <w:sz w:val="28"/>
      <w:szCs w:val="28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398B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398B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6F398B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6F398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F398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6F398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F398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F398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semiHidden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6F398B"/>
  </w:style>
  <w:style w:type="character" w:customStyle="1" w:styleId="FechaCar">
    <w:name w:val="Fecha Car"/>
    <w:basedOn w:val="Fuentedeprrafopredeter"/>
    <w:link w:val="Fech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Referenciaintensa">
    <w:name w:val="Intense Reference"/>
    <w:basedOn w:val="Fuentedeprrafopredeter"/>
    <w:uiPriority w:val="32"/>
    <w:semiHidden/>
    <w:rsid w:val="006F398B"/>
    <w:rPr>
      <w:rFonts w:ascii="Century Schoolbook" w:hAnsi="Century Schoolbook"/>
      <w:b/>
      <w:bCs/>
      <w:smallCaps/>
      <w:color w:val="2B3990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6F398B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character" w:styleId="nfasisintenso">
    <w:name w:val="Intense Emphasis"/>
    <w:basedOn w:val="Fuentedeprrafopredeter"/>
    <w:uiPriority w:val="21"/>
    <w:semiHidden/>
    <w:rsid w:val="006F398B"/>
    <w:rPr>
      <w:rFonts w:ascii="Century Schoolbook" w:hAnsi="Century Schoolbook"/>
      <w:i/>
      <w:iCs/>
      <w:color w:val="2B3990" w:themeColor="accent1"/>
    </w:rPr>
  </w:style>
  <w:style w:type="paragraph" w:styleId="NormalWeb">
    <w:name w:val="Normal (Web)"/>
    <w:basedOn w:val="Normal"/>
    <w:uiPriority w:val="99"/>
    <w:semiHidden/>
    <w:unhideWhenUsed/>
    <w:rsid w:val="006F398B"/>
    <w:rPr>
      <w:rFonts w:ascii="Times New Roman" w:hAnsi="Times New Roman" w:cs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6F398B"/>
    <w:rPr>
      <w:rFonts w:ascii="Century Schoolbook" w:hAnsi="Century Schoolbook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6F398B"/>
    <w:rPr>
      <w:rFonts w:ascii="Century Schoolbook" w:hAnsi="Century Schoolbook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F398B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F398B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F398B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6F398B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6F398B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6F398B"/>
    <w:pPr>
      <w:ind w:firstLine="360"/>
    </w:pPr>
    <w:rPr>
      <w:i/>
      <w:iCs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6F398B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normal">
    <w:name w:val="Normal Indent"/>
    <w:basedOn w:val="Normal"/>
    <w:uiPriority w:val="99"/>
    <w:semiHidden/>
    <w:unhideWhenUsed/>
    <w:rsid w:val="006F398B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6F398B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moderna">
    <w:name w:val="Table Contemporary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6F398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2">
    <w:name w:val="List Table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3">
    <w:name w:val="List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2B3990" w:themeColor="accent1"/>
        <w:bottom w:val="single" w:sz="4" w:space="0" w:color="2B399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1C75BC" w:themeColor="accent2"/>
        <w:bottom w:val="single" w:sz="4" w:space="0" w:color="1C75B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27AAE1" w:themeColor="accent3"/>
        <w:bottom w:val="single" w:sz="4" w:space="0" w:color="27AA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00A79D" w:themeColor="accent4"/>
        <w:bottom w:val="single" w:sz="4" w:space="0" w:color="00A79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262262" w:themeColor="accent5"/>
        <w:bottom w:val="single" w:sz="4" w:space="0" w:color="2622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BB040" w:themeColor="accent6"/>
        <w:bottom w:val="single" w:sz="4" w:space="0" w:color="FBB04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6F398B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6F398B"/>
  </w:style>
  <w:style w:type="character" w:customStyle="1" w:styleId="SaludoCar">
    <w:name w:val="Saludo Car"/>
    <w:basedOn w:val="Fuentedeprrafopredeter"/>
    <w:link w:val="Salu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olumnas1">
    <w:name w:val="Table Column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6F398B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bsica1">
    <w:name w:val="Table Simp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6F398B"/>
    <w:pPr>
      <w:ind w:left="280" w:hanging="2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6F398B"/>
    <w:pPr>
      <w:ind w:left="560" w:hanging="2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6F398B"/>
    <w:pPr>
      <w:ind w:left="840" w:hanging="2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6F398B"/>
    <w:pPr>
      <w:ind w:left="1120" w:hanging="2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6F398B"/>
    <w:pPr>
      <w:ind w:left="1400" w:hanging="2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6F398B"/>
    <w:pPr>
      <w:ind w:left="1680" w:hanging="2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6F398B"/>
    <w:pPr>
      <w:ind w:left="1960" w:hanging="2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6F398B"/>
    <w:pPr>
      <w:ind w:left="2240" w:hanging="2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6F398B"/>
    <w:pPr>
      <w:ind w:left="2520" w:hanging="2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6F398B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6F398B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6F398B"/>
    <w:rPr>
      <w:rFonts w:ascii="Consolas" w:hAnsi="Consolas" w:cs="Georgia"/>
      <w:i/>
      <w:iCs/>
      <w:color w:val="2B3990" w:themeColor="accent1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6F398B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uadrcula1">
    <w:name w:val="Table Grid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6F398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cuadrcula3">
    <w:name w:val="Grid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F398B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character" w:styleId="Nmerodelnea">
    <w:name w:val="lin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table" w:styleId="Tablaconefectos3D1">
    <w:name w:val="Table 3D effect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rsid w:val="006F398B"/>
    <w:rPr>
      <w:rFonts w:ascii="Century Schoolbook" w:hAnsi="Century Schoolbook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6F398B"/>
    <w:rPr>
      <w:rFonts w:ascii="Century Schoolbook" w:hAnsi="Century Schoolbook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6F398B"/>
    <w:rPr>
      <w:rFonts w:ascii="Century Schoolbook" w:hAnsi="Century Schoolbook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398B"/>
    <w:pPr>
      <w:spacing w:after="200"/>
    </w:pPr>
    <w:rPr>
      <w:i w:val="0"/>
      <w:iCs w:val="0"/>
      <w:color w:val="414042" w:themeColor="text2"/>
      <w:sz w:val="18"/>
      <w:szCs w:val="18"/>
    </w:rPr>
  </w:style>
  <w:style w:type="character" w:customStyle="1" w:styleId="pun">
    <w:name w:val="pun"/>
    <w:basedOn w:val="Fuentedeprrafopredeter"/>
    <w:rsid w:val="00EB0EB1"/>
  </w:style>
  <w:style w:type="character" w:customStyle="1" w:styleId="pln">
    <w:name w:val="pln"/>
    <w:basedOn w:val="Fuentedeprrafopredeter"/>
    <w:rsid w:val="00EB0EB1"/>
  </w:style>
  <w:style w:type="character" w:customStyle="1" w:styleId="kwd">
    <w:name w:val="kwd"/>
    <w:basedOn w:val="Fuentedeprrafopredeter"/>
    <w:rsid w:val="00EB0EB1"/>
  </w:style>
  <w:style w:type="character" w:customStyle="1" w:styleId="lit">
    <w:name w:val="lit"/>
    <w:basedOn w:val="Fuentedeprrafopredeter"/>
    <w:rsid w:val="00EB0E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47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erson\AppData\Local\Microsoft\Office\16.0\DTS\es-ES%7bCA6F8B8E-655B-496D-AAC1-0AE75044E2D5%7d\%7b92F5F458-0E45-46D4-97D6-12A236E217D9%7dtf7850073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90C4B64C203443998758C66BAA4D5D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B835AB-B619-4235-93B3-E05AE6A7E4D7}"/>
      </w:docPartPr>
      <w:docPartBody>
        <w:p w:rsidR="004057FB" w:rsidRDefault="002E0BAE">
          <w:pPr>
            <w:pStyle w:val="90C4B64C203443998758C66BAA4D5DF0"/>
          </w:pPr>
          <w:r w:rsidRPr="00AA0737">
            <w:rPr>
              <w:lang w:bidi="es-ES"/>
            </w:rPr>
            <w:t>otorgado a</w:t>
          </w:r>
        </w:p>
      </w:docPartBody>
    </w:docPart>
    <w:docPart>
      <w:docPartPr>
        <w:name w:val="49A4A3079C0E4237925D383ADE2F70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ADA954-4D3C-4ACF-BDC2-0C2584724D8C}"/>
      </w:docPartPr>
      <w:docPartBody>
        <w:p w:rsidR="004057FB" w:rsidRDefault="002E0BAE">
          <w:pPr>
            <w:pStyle w:val="49A4A3079C0E4237925D383ADE2F7018"/>
          </w:pPr>
          <w:r w:rsidRPr="00AA0737">
            <w:rPr>
              <w:lang w:bidi="es-ES"/>
            </w:rPr>
            <w:t>Fecha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BAE"/>
    <w:rsid w:val="00081A59"/>
    <w:rsid w:val="000A1425"/>
    <w:rsid w:val="001F0757"/>
    <w:rsid w:val="002E0BAE"/>
    <w:rsid w:val="004057FB"/>
    <w:rsid w:val="00423974"/>
    <w:rsid w:val="004E06F9"/>
    <w:rsid w:val="0050322D"/>
    <w:rsid w:val="0053578B"/>
    <w:rsid w:val="00573E94"/>
    <w:rsid w:val="006A0FF4"/>
    <w:rsid w:val="006D2806"/>
    <w:rsid w:val="007B362E"/>
    <w:rsid w:val="009F6A39"/>
    <w:rsid w:val="00AB69A2"/>
    <w:rsid w:val="00C63C39"/>
    <w:rsid w:val="00CF25EB"/>
    <w:rsid w:val="00CF3EFA"/>
    <w:rsid w:val="00D549F2"/>
    <w:rsid w:val="00EA7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0C4B64C203443998758C66BAA4D5DF0">
    <w:name w:val="90C4B64C203443998758C66BAA4D5DF0"/>
  </w:style>
  <w:style w:type="paragraph" w:customStyle="1" w:styleId="49A4A3079C0E4237925D383ADE2F7018">
    <w:name w:val="49A4A3079C0E4237925D383ADE2F701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{92F5F458-0E45-46D4-97D6-12A236E217D9}tf78500733</Template>
  <TotalTime>0</TotalTime>
  <Pages>1</Pages>
  <Words>21</Words>
  <Characters>116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2020-06-03T20:04:00Z</dcterms:created>
  <dcterms:modified xsi:type="dcterms:W3CDTF">2023-12-07T20:22:00Z</dcterms:modified>
</cp:coreProperties>
</file>